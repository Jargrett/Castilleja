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69121" w14:textId="77777777" w:rsidR="008D7A11" w:rsidRDefault="008D7A11" w:rsidP="00BE49EA">
      <w:pPr>
        <w:spacing w:line="280" w:lineRule="exact"/>
        <w:rPr>
          <w:rFonts w:ascii="Times New Roman" w:hAnsi="Times New Roman" w:cs="Times New Roman"/>
        </w:rPr>
      </w:pPr>
    </w:p>
    <w:p w14:paraId="26D4CB38" w14:textId="00E8B613" w:rsidR="00537292" w:rsidRPr="00E653F2" w:rsidRDefault="00BE49EA" w:rsidP="00BE49EA">
      <w:pPr>
        <w:spacing w:line="280" w:lineRule="exact"/>
        <w:rPr>
          <w:rFonts w:ascii="Times New Roman" w:hAnsi="Times New Roman" w:cs="Times New Roman"/>
        </w:rPr>
      </w:pPr>
      <w:r w:rsidRPr="00E653F2">
        <w:rPr>
          <w:rFonts w:ascii="Times New Roman" w:hAnsi="Times New Roman" w:cs="Times New Roman"/>
        </w:rPr>
        <w:fldChar w:fldCharType="begin"/>
      </w:r>
      <w:r w:rsidRPr="00E653F2">
        <w:rPr>
          <w:rFonts w:ascii="Times New Roman" w:hAnsi="Times New Roman" w:cs="Times New Roman"/>
        </w:rPr>
        <w:instrText xml:space="preserve"> DATE \@ "MMMM d, yyyy" </w:instrText>
      </w:r>
      <w:r w:rsidRPr="00E653F2">
        <w:rPr>
          <w:rFonts w:ascii="Times New Roman" w:hAnsi="Times New Roman" w:cs="Times New Roman"/>
        </w:rPr>
        <w:fldChar w:fldCharType="separate"/>
      </w:r>
      <w:r w:rsidR="003D483A">
        <w:rPr>
          <w:rFonts w:ascii="Times New Roman" w:hAnsi="Times New Roman" w:cs="Times New Roman"/>
          <w:noProof/>
        </w:rPr>
        <w:t>December 11, 2025</w:t>
      </w:r>
      <w:r w:rsidRPr="00E653F2">
        <w:rPr>
          <w:rFonts w:ascii="Times New Roman" w:hAnsi="Times New Roman" w:cs="Times New Roman"/>
        </w:rPr>
        <w:fldChar w:fldCharType="end"/>
      </w:r>
      <w:r w:rsidR="002266AB" w:rsidRPr="00E653F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5F1DE2CC" wp14:editId="031E8802">
                <wp:simplePos x="0" y="0"/>
                <wp:positionH relativeFrom="column">
                  <wp:posOffset>-1320800</wp:posOffset>
                </wp:positionH>
                <wp:positionV relativeFrom="paragraph">
                  <wp:posOffset>2540</wp:posOffset>
                </wp:positionV>
                <wp:extent cx="1174750" cy="25146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4750" cy="2514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70C339" w14:textId="2E04CE0F" w:rsidR="002266AB" w:rsidRPr="00FD1553" w:rsidRDefault="00DA17FA" w:rsidP="002266AB">
                            <w:pPr>
                              <w:spacing w:line="240" w:lineRule="exact"/>
                              <w:jc w:val="right"/>
                              <w:rPr>
                                <w:rFonts w:ascii="Georgia" w:hAnsi="Georg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eorgia" w:hAnsi="Georgia"/>
                                <w:sz w:val="20"/>
                                <w:szCs w:val="20"/>
                              </w:rPr>
                              <w:t>Odum School of Ecology</w:t>
                            </w:r>
                          </w:p>
                          <w:p w14:paraId="1DFE2C1D" w14:textId="77777777" w:rsidR="002266AB" w:rsidRPr="00FD1553" w:rsidRDefault="002266AB" w:rsidP="002266AB">
                            <w:pPr>
                              <w:jc w:val="right"/>
                              <w:rPr>
                                <w:rFonts w:ascii="Georgia" w:hAnsi="Georgia"/>
                              </w:rPr>
                            </w:pPr>
                          </w:p>
                          <w:p w14:paraId="4F0AB697" w14:textId="6F681021" w:rsidR="0071011C" w:rsidRDefault="00DA17FA" w:rsidP="002266AB">
                            <w:pPr>
                              <w:spacing w:line="240" w:lineRule="exact"/>
                              <w:jc w:val="right"/>
                              <w:rPr>
                                <w:rFonts w:ascii="Georgia" w:hAnsi="Georg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eorgia" w:hAnsi="Georgia"/>
                                <w:sz w:val="16"/>
                                <w:szCs w:val="16"/>
                              </w:rPr>
                              <w:t>140 East Green Street,</w:t>
                            </w:r>
                          </w:p>
                          <w:p w14:paraId="07A53B92" w14:textId="5E17B86B" w:rsidR="002266AB" w:rsidRPr="00FD1553" w:rsidRDefault="002266AB" w:rsidP="002266AB">
                            <w:pPr>
                              <w:spacing w:line="240" w:lineRule="exact"/>
                              <w:jc w:val="right"/>
                              <w:rPr>
                                <w:rFonts w:ascii="Georgia" w:hAnsi="Georgia"/>
                                <w:sz w:val="16"/>
                                <w:szCs w:val="16"/>
                              </w:rPr>
                            </w:pPr>
                            <w:r w:rsidRPr="00FD1553">
                              <w:rPr>
                                <w:rFonts w:ascii="Georgia" w:hAnsi="Georgia"/>
                                <w:sz w:val="16"/>
                                <w:szCs w:val="16"/>
                              </w:rPr>
                              <w:t>Athens, GA 30602</w:t>
                            </w:r>
                          </w:p>
                          <w:p w14:paraId="68EAF1FB" w14:textId="77777777" w:rsidR="002266AB" w:rsidRPr="00FD1553" w:rsidRDefault="002266AB" w:rsidP="002266AB">
                            <w:pPr>
                              <w:jc w:val="right"/>
                              <w:rPr>
                                <w:rFonts w:ascii="Georgia" w:hAnsi="Georgia"/>
                              </w:rPr>
                            </w:pPr>
                          </w:p>
                          <w:p w14:paraId="18521A64" w14:textId="3B49FB9D" w:rsidR="002266AB" w:rsidRPr="00FD1553" w:rsidRDefault="002266AB" w:rsidP="002266AB">
                            <w:pPr>
                              <w:spacing w:line="220" w:lineRule="exact"/>
                              <w:jc w:val="right"/>
                              <w:rPr>
                                <w:rFonts w:ascii="Georgia" w:hAnsi="Georgia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FD1553">
                              <w:rPr>
                                <w:rFonts w:ascii="Georgia" w:hAnsi="Georgia"/>
                                <w:smallCaps/>
                                <w:sz w:val="14"/>
                                <w:szCs w:val="14"/>
                              </w:rPr>
                              <w:t>tel</w:t>
                            </w:r>
                            <w:proofErr w:type="spellEnd"/>
                            <w:r w:rsidRPr="00FD1553">
                              <w:rPr>
                                <w:rFonts w:ascii="Georgia" w:hAnsi="Georgia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="00DA17FA">
                              <w:rPr>
                                <w:rFonts w:ascii="Georgia" w:hAnsi="Georgia"/>
                                <w:sz w:val="14"/>
                                <w:szCs w:val="14"/>
                              </w:rPr>
                              <w:t>310-975-5309</w:t>
                            </w:r>
                          </w:p>
                          <w:p w14:paraId="2EC52C04" w14:textId="4796DD9D" w:rsidR="002266AB" w:rsidRDefault="00DA17FA" w:rsidP="002266AB">
                            <w:pPr>
                              <w:spacing w:line="220" w:lineRule="exact"/>
                              <w:jc w:val="right"/>
                              <w:rPr>
                                <w:rFonts w:ascii="Georgia" w:hAnsi="Georg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Georgia" w:hAnsi="Georgia"/>
                                <w:sz w:val="14"/>
                                <w:szCs w:val="14"/>
                              </w:rPr>
                              <w:t>Jordan.argrett</w:t>
                            </w:r>
                            <w:r w:rsidR="002266AB">
                              <w:rPr>
                                <w:rFonts w:ascii="Georgia" w:hAnsi="Georgia"/>
                                <w:sz w:val="14"/>
                                <w:szCs w:val="14"/>
                              </w:rPr>
                              <w:t>@uga.edu</w:t>
                            </w:r>
                          </w:p>
                          <w:p w14:paraId="5D364F4C" w14:textId="77012891" w:rsidR="002266AB" w:rsidRPr="00FD1553" w:rsidRDefault="002266AB" w:rsidP="0071011C">
                            <w:pPr>
                              <w:spacing w:line="220" w:lineRule="exact"/>
                              <w:ind w:right="70"/>
                              <w:jc w:val="right"/>
                              <w:rPr>
                                <w:rFonts w:ascii="Georgia" w:hAnsi="Georgia"/>
                                <w:sz w:val="14"/>
                                <w:szCs w:val="14"/>
                              </w:rPr>
                            </w:pPr>
                          </w:p>
                          <w:p w14:paraId="078CF925" w14:textId="77777777" w:rsidR="002266AB" w:rsidRDefault="002266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F1DE2C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04pt;margin-top:.2pt;width:92.5pt;height:19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" filled="f" stroked="f">
                <v:textbox>
                  <w:txbxContent>
                    <w:p w14:paraId="4170C339" w14:textId="2E04CE0F" w:rsidR="002266AB" w:rsidRPr="00FD1553" w:rsidRDefault="00DA17FA" w:rsidP="002266AB">
                      <w:pPr>
                        <w:spacing w:line="240" w:lineRule="exact"/>
                        <w:jc w:val="right"/>
                        <w:rPr>
                          <w:rFonts w:ascii="Georgia" w:hAnsi="Georgia"/>
                          <w:sz w:val="20"/>
                          <w:szCs w:val="20"/>
                        </w:rPr>
                      </w:pPr>
                      <w:r>
                        <w:rPr>
                          <w:rFonts w:ascii="Georgia" w:hAnsi="Georgia"/>
                          <w:sz w:val="20"/>
                          <w:szCs w:val="20"/>
                        </w:rPr>
                        <w:t>Odum School of Ecology</w:t>
                      </w:r>
                    </w:p>
                    <w:p w14:paraId="1DFE2C1D" w14:textId="77777777" w:rsidR="002266AB" w:rsidRPr="00FD1553" w:rsidRDefault="002266AB" w:rsidP="002266AB">
                      <w:pPr>
                        <w:jc w:val="right"/>
                        <w:rPr>
                          <w:rFonts w:ascii="Georgia" w:hAnsi="Georgia"/>
                        </w:rPr>
                      </w:pPr>
                    </w:p>
                    <w:p w14:paraId="4F0AB697" w14:textId="6F681021" w:rsidR="0071011C" w:rsidRDefault="00DA17FA" w:rsidP="002266AB">
                      <w:pPr>
                        <w:spacing w:line="240" w:lineRule="exact"/>
                        <w:jc w:val="right"/>
                        <w:rPr>
                          <w:rFonts w:ascii="Georgia" w:hAnsi="Georgia"/>
                          <w:sz w:val="16"/>
                          <w:szCs w:val="16"/>
                        </w:rPr>
                      </w:pPr>
                      <w:r>
                        <w:rPr>
                          <w:rFonts w:ascii="Georgia" w:hAnsi="Georgia"/>
                          <w:sz w:val="16"/>
                          <w:szCs w:val="16"/>
                        </w:rPr>
                        <w:t>140 East Green Street,</w:t>
                      </w:r>
                    </w:p>
                    <w:p w14:paraId="07A53B92" w14:textId="5E17B86B" w:rsidR="002266AB" w:rsidRPr="00FD1553" w:rsidRDefault="002266AB" w:rsidP="002266AB">
                      <w:pPr>
                        <w:spacing w:line="240" w:lineRule="exact"/>
                        <w:jc w:val="right"/>
                        <w:rPr>
                          <w:rFonts w:ascii="Georgia" w:hAnsi="Georgia"/>
                          <w:sz w:val="16"/>
                          <w:szCs w:val="16"/>
                        </w:rPr>
                      </w:pPr>
                      <w:r w:rsidRPr="00FD1553">
                        <w:rPr>
                          <w:rFonts w:ascii="Georgia" w:hAnsi="Georgia"/>
                          <w:sz w:val="16"/>
                          <w:szCs w:val="16"/>
                        </w:rPr>
                        <w:t>Athens, GA 30602</w:t>
                      </w:r>
                    </w:p>
                    <w:p w14:paraId="68EAF1FB" w14:textId="77777777" w:rsidR="002266AB" w:rsidRPr="00FD1553" w:rsidRDefault="002266AB" w:rsidP="002266AB">
                      <w:pPr>
                        <w:jc w:val="right"/>
                        <w:rPr>
                          <w:rFonts w:ascii="Georgia" w:hAnsi="Georgia"/>
                        </w:rPr>
                      </w:pPr>
                    </w:p>
                    <w:p w14:paraId="18521A64" w14:textId="3B49FB9D" w:rsidR="002266AB" w:rsidRPr="00FD1553" w:rsidRDefault="002266AB" w:rsidP="002266AB">
                      <w:pPr>
                        <w:spacing w:line="220" w:lineRule="exact"/>
                        <w:jc w:val="right"/>
                        <w:rPr>
                          <w:rFonts w:ascii="Georgia" w:hAnsi="Georgia"/>
                          <w:sz w:val="14"/>
                          <w:szCs w:val="14"/>
                        </w:rPr>
                      </w:pPr>
                      <w:proofErr w:type="spellStart"/>
                      <w:r w:rsidRPr="00FD1553">
                        <w:rPr>
                          <w:rFonts w:ascii="Georgia" w:hAnsi="Georgia"/>
                          <w:smallCaps/>
                          <w:sz w:val="14"/>
                          <w:szCs w:val="14"/>
                        </w:rPr>
                        <w:t>tel</w:t>
                      </w:r>
                      <w:proofErr w:type="spellEnd"/>
                      <w:r w:rsidRPr="00FD1553">
                        <w:rPr>
                          <w:rFonts w:ascii="Georgia" w:hAnsi="Georgia"/>
                          <w:sz w:val="14"/>
                          <w:szCs w:val="14"/>
                        </w:rPr>
                        <w:t xml:space="preserve">  </w:t>
                      </w:r>
                      <w:r w:rsidR="00DA17FA">
                        <w:rPr>
                          <w:rFonts w:ascii="Georgia" w:hAnsi="Georgia"/>
                          <w:sz w:val="14"/>
                          <w:szCs w:val="14"/>
                        </w:rPr>
                        <w:t>310-975-5309</w:t>
                      </w:r>
                    </w:p>
                    <w:p w14:paraId="2EC52C04" w14:textId="4796DD9D" w:rsidR="002266AB" w:rsidRDefault="00DA17FA" w:rsidP="002266AB">
                      <w:pPr>
                        <w:spacing w:line="220" w:lineRule="exact"/>
                        <w:jc w:val="right"/>
                        <w:rPr>
                          <w:rFonts w:ascii="Georgia" w:hAnsi="Georgia"/>
                          <w:sz w:val="14"/>
                          <w:szCs w:val="14"/>
                        </w:rPr>
                      </w:pPr>
                      <w:r>
                        <w:rPr>
                          <w:rFonts w:ascii="Georgia" w:hAnsi="Georgia"/>
                          <w:sz w:val="14"/>
                          <w:szCs w:val="14"/>
                        </w:rPr>
                        <w:t>Jordan.argrett</w:t>
                      </w:r>
                      <w:r w:rsidR="002266AB">
                        <w:rPr>
                          <w:rFonts w:ascii="Georgia" w:hAnsi="Georgia"/>
                          <w:sz w:val="14"/>
                          <w:szCs w:val="14"/>
                        </w:rPr>
                        <w:t>@uga.edu</w:t>
                      </w:r>
                    </w:p>
                    <w:p w14:paraId="5D364F4C" w14:textId="77012891" w:rsidR="002266AB" w:rsidRPr="00FD1553" w:rsidRDefault="002266AB" w:rsidP="0071011C">
                      <w:pPr>
                        <w:spacing w:line="220" w:lineRule="exact"/>
                        <w:ind w:right="70"/>
                        <w:jc w:val="right"/>
                        <w:rPr>
                          <w:rFonts w:ascii="Georgia" w:hAnsi="Georgia"/>
                          <w:sz w:val="14"/>
                          <w:szCs w:val="14"/>
                        </w:rPr>
                      </w:pPr>
                    </w:p>
                    <w:p w14:paraId="078CF925" w14:textId="77777777" w:rsidR="002266AB" w:rsidRDefault="002266AB"/>
                  </w:txbxContent>
                </v:textbox>
                <w10:wrap type="square"/>
                <w10:anchorlock/>
              </v:shape>
            </w:pict>
          </mc:Fallback>
        </mc:AlternateContent>
      </w:r>
    </w:p>
    <w:p w14:paraId="4C84EF2C" w14:textId="77777777" w:rsidR="00537292" w:rsidRDefault="00537292" w:rsidP="00BE49EA">
      <w:pPr>
        <w:spacing w:line="280" w:lineRule="exact"/>
        <w:rPr>
          <w:rFonts w:ascii="Georgia" w:hAnsi="Georgia"/>
          <w:sz w:val="18"/>
          <w:szCs w:val="18"/>
        </w:rPr>
      </w:pPr>
    </w:p>
    <w:p w14:paraId="33914F9A" w14:textId="3FD8111C" w:rsidR="00537292" w:rsidRDefault="00537292" w:rsidP="00BE49EA">
      <w:pPr>
        <w:spacing w:line="280" w:lineRule="exact"/>
        <w:rPr>
          <w:rFonts w:ascii="Georgia" w:hAnsi="Georgia"/>
          <w:sz w:val="18"/>
          <w:szCs w:val="18"/>
        </w:rPr>
      </w:pPr>
    </w:p>
    <w:p w14:paraId="3154102A" w14:textId="0B1AC23F" w:rsidR="0046535E" w:rsidRDefault="00134509" w:rsidP="00BE49EA">
      <w:pPr>
        <w:spacing w:line="280" w:lineRule="exact"/>
        <w:rPr>
          <w:rFonts w:ascii="Times New Roman" w:hAnsi="Times New Roman" w:cs="Times New Roman"/>
        </w:rPr>
      </w:pPr>
      <w:bookmarkStart w:id="0" w:name="_Hlk22999475"/>
      <w:r>
        <w:rPr>
          <w:rFonts w:ascii="Times New Roman" w:hAnsi="Times New Roman" w:cs="Times New Roman"/>
        </w:rPr>
        <w:t>Dear Editor,</w:t>
      </w:r>
    </w:p>
    <w:p w14:paraId="66C2892C" w14:textId="77777777" w:rsidR="00134509" w:rsidRDefault="00134509" w:rsidP="00BE49EA">
      <w:pPr>
        <w:spacing w:line="280" w:lineRule="exact"/>
        <w:rPr>
          <w:rFonts w:ascii="Times New Roman" w:hAnsi="Times New Roman" w:cs="Times New Roman"/>
        </w:rPr>
      </w:pPr>
    </w:p>
    <w:p w14:paraId="4CC7E153" w14:textId="4116306A" w:rsidR="00DA17FA" w:rsidRDefault="00C6318A" w:rsidP="00BE49EA">
      <w:pPr>
        <w:spacing w:line="280" w:lineRule="exact"/>
        <w:rPr>
          <w:rFonts w:ascii="Times New Roman" w:hAnsi="Times New Roman" w:cs="Times New Roman"/>
        </w:rPr>
      </w:pPr>
      <w:r w:rsidRPr="7123E5AA">
        <w:rPr>
          <w:rFonts w:ascii="Times New Roman" w:hAnsi="Times New Roman" w:cs="Times New Roman"/>
        </w:rPr>
        <w:t>Please consider the enclosed manuscript, “</w:t>
      </w:r>
      <w:r w:rsidR="00DA17FA" w:rsidRPr="7123E5AA">
        <w:rPr>
          <w:rFonts w:ascii="Times New Roman" w:hAnsi="Times New Roman" w:cs="Times New Roman"/>
        </w:rPr>
        <w:t>Hemiparasitic Castilleja presence</w:t>
      </w:r>
      <w:r w:rsidR="204EB4AC" w:rsidRPr="7123E5AA">
        <w:rPr>
          <w:rFonts w:ascii="Times New Roman" w:hAnsi="Times New Roman" w:cs="Times New Roman"/>
        </w:rPr>
        <w:t xml:space="preserve"> is</w:t>
      </w:r>
      <w:r w:rsidR="00DA17FA" w:rsidRPr="7123E5AA">
        <w:rPr>
          <w:rFonts w:ascii="Times New Roman" w:hAnsi="Times New Roman" w:cs="Times New Roman"/>
        </w:rPr>
        <w:t xml:space="preserve"> correlated with increased plant diversity across montane plant communities</w:t>
      </w:r>
      <w:r w:rsidR="0C10667A" w:rsidRPr="7123E5AA">
        <w:rPr>
          <w:rFonts w:ascii="Times New Roman" w:hAnsi="Times New Roman" w:cs="Times New Roman"/>
        </w:rPr>
        <w:t>”</w:t>
      </w:r>
      <w:r w:rsidR="00DA17FA" w:rsidRPr="7123E5AA">
        <w:rPr>
          <w:rFonts w:ascii="Times New Roman" w:hAnsi="Times New Roman" w:cs="Times New Roman"/>
        </w:rPr>
        <w:t xml:space="preserve"> </w:t>
      </w:r>
      <w:r w:rsidR="00AF4B35" w:rsidRPr="7123E5AA">
        <w:rPr>
          <w:rFonts w:ascii="Times New Roman" w:hAnsi="Times New Roman" w:cs="Times New Roman"/>
        </w:rPr>
        <w:t>as a</w:t>
      </w:r>
      <w:r w:rsidR="00DA17FA" w:rsidRPr="7123E5AA">
        <w:rPr>
          <w:rFonts w:ascii="Times New Roman" w:hAnsi="Times New Roman" w:cs="Times New Roman"/>
        </w:rPr>
        <w:t xml:space="preserve"> research</w:t>
      </w:r>
      <w:r w:rsidR="00AF4B35" w:rsidRPr="7123E5AA">
        <w:rPr>
          <w:rFonts w:ascii="Times New Roman" w:hAnsi="Times New Roman" w:cs="Times New Roman"/>
        </w:rPr>
        <w:t xml:space="preserve"> </w:t>
      </w:r>
      <w:r w:rsidR="00DA17FA" w:rsidRPr="7123E5AA">
        <w:rPr>
          <w:rFonts w:ascii="Times New Roman" w:hAnsi="Times New Roman" w:cs="Times New Roman"/>
        </w:rPr>
        <w:t>a</w:t>
      </w:r>
      <w:r w:rsidR="00187B69" w:rsidRPr="7123E5AA">
        <w:rPr>
          <w:rFonts w:ascii="Times New Roman" w:hAnsi="Times New Roman" w:cs="Times New Roman"/>
        </w:rPr>
        <w:t>rticle</w:t>
      </w:r>
      <w:r w:rsidR="00AF4B35" w:rsidRPr="7123E5AA">
        <w:rPr>
          <w:rFonts w:ascii="Times New Roman" w:hAnsi="Times New Roman" w:cs="Times New Roman"/>
        </w:rPr>
        <w:t xml:space="preserve"> </w:t>
      </w:r>
      <w:r w:rsidR="00CC1AC8" w:rsidRPr="7123E5AA">
        <w:rPr>
          <w:rFonts w:ascii="Times New Roman" w:hAnsi="Times New Roman" w:cs="Times New Roman"/>
        </w:rPr>
        <w:t xml:space="preserve">submission </w:t>
      </w:r>
      <w:r w:rsidR="00AF4B35" w:rsidRPr="7123E5AA">
        <w:rPr>
          <w:rFonts w:ascii="Times New Roman" w:hAnsi="Times New Roman" w:cs="Times New Roman"/>
        </w:rPr>
        <w:t xml:space="preserve">to </w:t>
      </w:r>
      <w:r w:rsidR="00DA17FA" w:rsidRPr="7123E5AA">
        <w:rPr>
          <w:rFonts w:ascii="Times New Roman" w:hAnsi="Times New Roman" w:cs="Times New Roman"/>
        </w:rPr>
        <w:t xml:space="preserve">the </w:t>
      </w:r>
      <w:r w:rsidR="00DA17FA" w:rsidRPr="7123E5AA">
        <w:rPr>
          <w:rFonts w:ascii="Times New Roman" w:hAnsi="Times New Roman" w:cs="Times New Roman"/>
          <w:i/>
          <w:iCs/>
        </w:rPr>
        <w:t>American Journal of Botany</w:t>
      </w:r>
      <w:r w:rsidR="00AF4B35" w:rsidRPr="7123E5AA">
        <w:rPr>
          <w:rFonts w:ascii="Times New Roman" w:hAnsi="Times New Roman" w:cs="Times New Roman"/>
        </w:rPr>
        <w:t>.</w:t>
      </w:r>
    </w:p>
    <w:p w14:paraId="3BD7B827" w14:textId="36E3C4BD" w:rsidR="00DA17FA" w:rsidRDefault="00DA17FA" w:rsidP="00DA17FA">
      <w:pPr>
        <w:pStyle w:val="NormalWeb"/>
      </w:pPr>
      <w:r>
        <w:t>Parasitic plants represent a large and functionally diverse group that remain</w:t>
      </w:r>
      <w:r w:rsidR="00AD3C4B">
        <w:t>s</w:t>
      </w:r>
      <w:r>
        <w:t xml:space="preserve"> underexplored despite their prevalence across ecosystems. Root hemiparasites, such as </w:t>
      </w:r>
      <w:r>
        <w:rPr>
          <w:rStyle w:val="Emphasis"/>
        </w:rPr>
        <w:t>Castilleja</w:t>
      </w:r>
      <w:r>
        <w:t>, are known to influence host physiology and nutrient cycling, often exerting effects that are disproportionate to their abundance. Building on this foundation, our study e</w:t>
      </w:r>
      <w:r w:rsidR="00F633CE">
        <w:t>xamin</w:t>
      </w:r>
      <w:r>
        <w:t xml:space="preserve">ed </w:t>
      </w:r>
      <w:r w:rsidR="00F633CE">
        <w:t>the relationship between</w:t>
      </w:r>
      <w:r>
        <w:t xml:space="preserve"> three species of </w:t>
      </w:r>
      <w:r>
        <w:rPr>
          <w:rStyle w:val="Emphasis"/>
        </w:rPr>
        <w:t>Castilleja</w:t>
      </w:r>
      <w:r>
        <w:t xml:space="preserve"> a</w:t>
      </w:r>
      <w:r w:rsidR="00F633CE">
        <w:t>nd</w:t>
      </w:r>
      <w:r>
        <w:t xml:space="preserve"> changes in plant community structure and host interactions across montane </w:t>
      </w:r>
      <w:r w:rsidR="00F633CE">
        <w:t>communities</w:t>
      </w:r>
      <w:r>
        <w:t>. Using paired presence–absence plots and both direct and indirect sampling methods, we quantified community diversity, composition, and host associations across two growing seasons.</w:t>
      </w:r>
    </w:p>
    <w:p w14:paraId="5DC09578" w14:textId="34D1BE39" w:rsidR="00DA17FA" w:rsidRDefault="00DA17FA" w:rsidP="00DA17FA">
      <w:pPr>
        <w:pStyle w:val="NormalWeb"/>
      </w:pPr>
      <w:r>
        <w:t xml:space="preserve">We found that </w:t>
      </w:r>
      <w:r>
        <w:rPr>
          <w:rStyle w:val="Emphasis"/>
        </w:rPr>
        <w:t>Castilleja</w:t>
      </w:r>
      <w:r>
        <w:t xml:space="preserve"> presence was consistently associated with higher Shannon diversity and species richness in co-occurring plant communities, but not with consistent shifts in </w:t>
      </w:r>
      <w:r w:rsidR="00AD3C4B">
        <w:t xml:space="preserve">community </w:t>
      </w:r>
      <w:r>
        <w:t xml:space="preserve">composition. </w:t>
      </w:r>
      <w:r w:rsidR="00D829E4">
        <w:t xml:space="preserve">Direct and indirect host assessments </w:t>
      </w:r>
      <w:r>
        <w:t xml:space="preserve">further revealed that </w:t>
      </w:r>
      <w:r>
        <w:rPr>
          <w:rStyle w:val="Emphasis"/>
        </w:rPr>
        <w:t>Castilleja</w:t>
      </w:r>
      <w:r>
        <w:t xml:space="preserve"> species act as facultative generalist hemiparasites with broad host ranges. Together, these findings support the growing view that generalist hemiparasitic plants can function as keystone species</w:t>
      </w:r>
      <w:r w:rsidR="00F633CE">
        <w:t>,</w:t>
      </w:r>
      <w:r>
        <w:t xml:space="preserve"> </w:t>
      </w:r>
      <w:r w:rsidR="00F633CE">
        <w:t>increasing local</w:t>
      </w:r>
      <w:r>
        <w:t xml:space="preserve"> </w:t>
      </w:r>
      <w:r w:rsidR="00F633CE">
        <w:t xml:space="preserve">biodiversity </w:t>
      </w:r>
      <w:r>
        <w:t>in natural systems.</w:t>
      </w:r>
    </w:p>
    <w:p w14:paraId="40330C9D" w14:textId="10F1995C" w:rsidR="00DA17FA" w:rsidRDefault="00DA17FA" w:rsidP="00DA17FA">
      <w:pPr>
        <w:pStyle w:val="NormalWeb"/>
      </w:pPr>
      <w:r>
        <w:t xml:space="preserve">We believe this work will be of particular interest to readers of the </w:t>
      </w:r>
      <w:r>
        <w:rPr>
          <w:rStyle w:val="Emphasis"/>
        </w:rPr>
        <w:t>American Journal of Botany</w:t>
      </w:r>
      <w:r>
        <w:t xml:space="preserve"> because it advances </w:t>
      </w:r>
      <w:r w:rsidR="00F633CE">
        <w:t xml:space="preserve">our </w:t>
      </w:r>
      <w:r>
        <w:t xml:space="preserve">understanding </w:t>
      </w:r>
      <w:r w:rsidR="00F633CE">
        <w:t xml:space="preserve">of plant symbiosis, competitive dynamics, and plant-plant </w:t>
      </w:r>
      <w:r>
        <w:t>interactions</w:t>
      </w:r>
      <w:r w:rsidR="00F633CE">
        <w:t>.</w:t>
      </w:r>
      <w:r>
        <w:t xml:space="preserve"> </w:t>
      </w:r>
      <w:r w:rsidR="00F633CE">
        <w:t>This study also</w:t>
      </w:r>
      <w:r>
        <w:t xml:space="preserve"> highlights the ecological </w:t>
      </w:r>
      <w:r w:rsidR="00F633CE">
        <w:t>importance</w:t>
      </w:r>
      <w:r>
        <w:t xml:space="preserve"> of parasitic plants</w:t>
      </w:r>
      <w:r w:rsidR="00D829E4">
        <w:t xml:space="preserve">, which </w:t>
      </w:r>
      <w:r w:rsidR="00B01DA3">
        <w:t xml:space="preserve">could function as </w:t>
      </w:r>
      <w:r w:rsidR="00D829E4">
        <w:t>keystone species</w:t>
      </w:r>
      <w:r w:rsidR="00B01DA3">
        <w:t xml:space="preserve"> in natural communities</w:t>
      </w:r>
      <w:r>
        <w:t xml:space="preserve">. The manuscript has not been published elsewhere and is not under consideration by another journal. All authors have approved the manuscript and its submission to </w:t>
      </w:r>
      <w:r>
        <w:rPr>
          <w:rStyle w:val="Emphasis"/>
        </w:rPr>
        <w:t>AJB</w:t>
      </w:r>
      <w:r>
        <w:t>.</w:t>
      </w:r>
    </w:p>
    <w:p w14:paraId="70500CE5" w14:textId="7655D9E5" w:rsidR="00DA17FA" w:rsidRDefault="00DA17FA" w:rsidP="00DA17FA">
      <w:pPr>
        <w:pStyle w:val="NormalWeb"/>
      </w:pPr>
      <w:r>
        <w:t>Thank you for considering our work. We appreciate your time and look forward to the opportunity to contribute to</w:t>
      </w:r>
      <w:r w:rsidR="00977F59">
        <w:t xml:space="preserve"> the</w:t>
      </w:r>
      <w:r>
        <w:t xml:space="preserve"> </w:t>
      </w:r>
      <w:r>
        <w:rPr>
          <w:rStyle w:val="Emphasis"/>
        </w:rPr>
        <w:t>American Journal of Botany</w:t>
      </w:r>
      <w:r>
        <w:t>.</w:t>
      </w:r>
    </w:p>
    <w:p w14:paraId="60E5517A" w14:textId="34A4D2AA" w:rsidR="00E57432" w:rsidRDefault="00E57432" w:rsidP="00E57432">
      <w:pPr>
        <w:rPr>
          <w:rFonts w:ascii="Times New Roman" w:hAnsi="Times New Roman" w:cs="Times New Roman"/>
        </w:rPr>
      </w:pPr>
      <w:r w:rsidRPr="00CE6D19">
        <w:rPr>
          <w:rFonts w:ascii="Times New Roman" w:hAnsi="Times New Roman" w:cs="Times New Roman"/>
        </w:rPr>
        <w:lastRenderedPageBreak/>
        <w:t>None of the authors have conflicts of interest to declare.</w:t>
      </w:r>
      <w:r>
        <w:rPr>
          <w:rFonts w:ascii="Times New Roman" w:hAnsi="Times New Roman" w:cs="Times New Roman"/>
        </w:rPr>
        <w:t xml:space="preserve"> This manuscript is not under consideration </w:t>
      </w:r>
      <w:r w:rsidR="007D41EB">
        <w:rPr>
          <w:rFonts w:ascii="Times New Roman" w:hAnsi="Times New Roman" w:cs="Times New Roman"/>
        </w:rPr>
        <w:t xml:space="preserve">for publication </w:t>
      </w:r>
      <w:r>
        <w:rPr>
          <w:rFonts w:ascii="Times New Roman" w:hAnsi="Times New Roman" w:cs="Times New Roman"/>
        </w:rPr>
        <w:t>elsewhere.</w:t>
      </w:r>
    </w:p>
    <w:p w14:paraId="3C2C10B7" w14:textId="210EEB2B" w:rsidR="00D46FC8" w:rsidRDefault="001F0622" w:rsidP="00BE49EA">
      <w:pPr>
        <w:spacing w:line="28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E881393" w14:textId="7B13508C" w:rsidR="00D92163" w:rsidRPr="00AF4B35" w:rsidRDefault="00D92163" w:rsidP="00BE49EA">
      <w:pPr>
        <w:spacing w:line="280" w:lineRule="exact"/>
        <w:rPr>
          <w:rFonts w:ascii="Times New Roman" w:hAnsi="Times New Roman" w:cs="Times New Roman"/>
        </w:rPr>
      </w:pPr>
    </w:p>
    <w:p w14:paraId="1F8512ED" w14:textId="7F18D0AC" w:rsidR="00537292" w:rsidRPr="00E653F2" w:rsidRDefault="00537292" w:rsidP="00BE49EA">
      <w:pPr>
        <w:spacing w:line="280" w:lineRule="exact"/>
        <w:rPr>
          <w:rFonts w:ascii="Times New Roman" w:hAnsi="Times New Roman" w:cs="Times New Roman"/>
        </w:rPr>
      </w:pPr>
      <w:r w:rsidRPr="00E653F2">
        <w:rPr>
          <w:rFonts w:ascii="Times New Roman" w:hAnsi="Times New Roman" w:cs="Times New Roman"/>
        </w:rPr>
        <w:t>Sincerely</w:t>
      </w:r>
      <w:r w:rsidR="008571EE">
        <w:rPr>
          <w:rFonts w:ascii="Times New Roman" w:hAnsi="Times New Roman" w:cs="Times New Roman"/>
        </w:rPr>
        <w:t xml:space="preserve"> (on behalf of </w:t>
      </w:r>
      <w:r w:rsidR="00DA17FA">
        <w:rPr>
          <w:rFonts w:ascii="Times New Roman" w:hAnsi="Times New Roman" w:cs="Times New Roman"/>
        </w:rPr>
        <w:t>all</w:t>
      </w:r>
      <w:r w:rsidR="008571EE">
        <w:rPr>
          <w:rFonts w:ascii="Times New Roman" w:hAnsi="Times New Roman" w:cs="Times New Roman"/>
        </w:rPr>
        <w:t xml:space="preserve"> coauthors)</w:t>
      </w:r>
      <w:r w:rsidRPr="00E653F2">
        <w:rPr>
          <w:rFonts w:ascii="Times New Roman" w:hAnsi="Times New Roman" w:cs="Times New Roman"/>
        </w:rPr>
        <w:t>,</w:t>
      </w:r>
    </w:p>
    <w:p w14:paraId="4F33E10B" w14:textId="760A642C" w:rsidR="00537292" w:rsidRPr="00E653F2" w:rsidRDefault="00DA17FA" w:rsidP="00BE49EA">
      <w:pPr>
        <w:spacing w:line="28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08C0934A" wp14:editId="24504A17">
            <wp:simplePos x="0" y="0"/>
            <wp:positionH relativeFrom="column">
              <wp:posOffset>-484505</wp:posOffset>
            </wp:positionH>
            <wp:positionV relativeFrom="paragraph">
              <wp:posOffset>107950</wp:posOffset>
            </wp:positionV>
            <wp:extent cx="2377440" cy="713105"/>
            <wp:effectExtent l="0" t="0" r="0" b="0"/>
            <wp:wrapTight wrapText="bothSides">
              <wp:wrapPolygon edited="0">
                <wp:start x="7731" y="5386"/>
                <wp:lineTo x="5885" y="6924"/>
                <wp:lineTo x="4846" y="9232"/>
                <wp:lineTo x="4385" y="15003"/>
                <wp:lineTo x="13038" y="15003"/>
                <wp:lineTo x="16154" y="13079"/>
                <wp:lineTo x="16038" y="12310"/>
                <wp:lineTo x="16615" y="7309"/>
                <wp:lineTo x="15923" y="6924"/>
                <wp:lineTo x="8308" y="5386"/>
                <wp:lineTo x="7731" y="5386"/>
              </wp:wrapPolygon>
            </wp:wrapTight>
            <wp:docPr id="904746968" name="Picture 5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46968" name="Picture 5" descr="A black background with a black square&#10;&#10;AI-generated content may be incorrect."/>
                    <pic:cNvPicPr/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93CA5E" w14:textId="2FC8AA39" w:rsidR="00537292" w:rsidRDefault="00537292" w:rsidP="00BE49EA">
      <w:pPr>
        <w:spacing w:line="280" w:lineRule="exact"/>
        <w:rPr>
          <w:rFonts w:ascii="Times New Roman" w:hAnsi="Times New Roman" w:cs="Times New Roman"/>
        </w:rPr>
      </w:pPr>
    </w:p>
    <w:p w14:paraId="1F9A9FC5" w14:textId="77777777" w:rsidR="00DA17FA" w:rsidRDefault="00DA17FA" w:rsidP="00BE49EA">
      <w:pPr>
        <w:spacing w:line="280" w:lineRule="exact"/>
        <w:rPr>
          <w:rFonts w:ascii="Times New Roman" w:hAnsi="Times New Roman" w:cs="Times New Roman"/>
        </w:rPr>
      </w:pPr>
    </w:p>
    <w:p w14:paraId="57853994" w14:textId="0FED92CE" w:rsidR="00DA17FA" w:rsidRPr="00E653F2" w:rsidRDefault="00DA17FA" w:rsidP="00BE49EA">
      <w:pPr>
        <w:spacing w:line="280" w:lineRule="exact"/>
        <w:rPr>
          <w:rFonts w:ascii="Times New Roman" w:hAnsi="Times New Roman" w:cs="Times New Roman"/>
        </w:rPr>
      </w:pPr>
    </w:p>
    <w:p w14:paraId="780E53CE" w14:textId="77777777" w:rsidR="00146012" w:rsidRPr="00E653F2" w:rsidRDefault="00146012" w:rsidP="00BE49EA">
      <w:pPr>
        <w:spacing w:line="280" w:lineRule="exact"/>
        <w:rPr>
          <w:rFonts w:ascii="Times New Roman" w:hAnsi="Times New Roman" w:cs="Times New Roman"/>
        </w:rPr>
      </w:pPr>
    </w:p>
    <w:p w14:paraId="4038D3B0" w14:textId="73F2DFBD" w:rsidR="00DA17FA" w:rsidRPr="00E653F2" w:rsidRDefault="00DA17FA" w:rsidP="00DA17FA">
      <w:pPr>
        <w:spacing w:line="28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Jordan Argrett</w:t>
      </w:r>
      <w:bookmarkEnd w:id="0"/>
    </w:p>
    <w:p w14:paraId="05F86F48" w14:textId="1419BF1E" w:rsidR="00146012" w:rsidRPr="00E653F2" w:rsidRDefault="00146012" w:rsidP="00BE49EA">
      <w:pPr>
        <w:spacing w:line="280" w:lineRule="exact"/>
        <w:rPr>
          <w:rFonts w:ascii="Times New Roman" w:hAnsi="Times New Roman" w:cs="Times New Roman"/>
        </w:rPr>
      </w:pPr>
    </w:p>
    <w:sectPr w:rsidR="00146012" w:rsidRPr="00E653F2" w:rsidSect="002266AB">
      <w:footerReference w:type="default" r:id="rId12"/>
      <w:headerReference w:type="first" r:id="rId13"/>
      <w:footerReference w:type="first" r:id="rId14"/>
      <w:pgSz w:w="12240" w:h="15840" w:code="1"/>
      <w:pgMar w:top="1440" w:right="1440" w:bottom="2160" w:left="2880" w:header="216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A88FC" w14:textId="77777777" w:rsidR="003A1DEB" w:rsidRDefault="003A1DEB" w:rsidP="00537292">
      <w:r>
        <w:separator/>
      </w:r>
    </w:p>
  </w:endnote>
  <w:endnote w:type="continuationSeparator" w:id="0">
    <w:p w14:paraId="6F36DF3B" w14:textId="77777777" w:rsidR="003A1DEB" w:rsidRDefault="003A1DEB" w:rsidP="00537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Pro-Regular">
    <w:altName w:val="Minion Pro"/>
    <w:panose1 w:val="020B0604020202020204"/>
    <w:charset w:val="00"/>
    <w:family w:val="auto"/>
    <w:pitch w:val="variable"/>
    <w:sig w:usb0="6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hronicleTextG1-Roman">
    <w:altName w:val="Chronicle Text G1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478FC" w14:textId="77777777" w:rsidR="00537292" w:rsidRPr="00537292" w:rsidRDefault="00537292" w:rsidP="009E07A4">
    <w:pPr>
      <w:pStyle w:val="Footer"/>
      <w:spacing w:line="360" w:lineRule="auto"/>
      <w:rPr>
        <w:rFonts w:ascii="Georgia" w:hAnsi="Georgia"/>
        <w:i/>
        <w:iCs/>
        <w:sz w:val="13"/>
        <w:szCs w:val="1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911A6" w14:textId="77777777" w:rsidR="0066420D" w:rsidRPr="0066420D" w:rsidRDefault="002266AB" w:rsidP="0066420D">
    <w:pPr>
      <w:pStyle w:val="Footer"/>
      <w:spacing w:line="360" w:lineRule="auto"/>
      <w:rPr>
        <w:rFonts w:ascii="Georgia" w:hAnsi="Georgia"/>
        <w:i/>
        <w:iCs/>
        <w:sz w:val="13"/>
        <w:szCs w:val="13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B970F1D" wp14:editId="6D2BB94D">
              <wp:simplePos x="0" y="0"/>
              <wp:positionH relativeFrom="column">
                <wp:posOffset>-1205230</wp:posOffset>
              </wp:positionH>
              <wp:positionV relativeFrom="paragraph">
                <wp:posOffset>-143221</wp:posOffset>
              </wp:positionV>
              <wp:extent cx="2910840" cy="405130"/>
              <wp:effectExtent l="0" t="0" r="0" b="1270"/>
              <wp:wrapSquare wrapText="bothSides"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0840" cy="405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7A3B67B7" w14:textId="77777777" w:rsidR="002266AB" w:rsidRDefault="002266AB" w:rsidP="0066420D">
                          <w:pPr>
                            <w:pStyle w:val="Footer"/>
                            <w:spacing w:line="360" w:lineRule="auto"/>
                            <w:rPr>
                              <w:rFonts w:ascii="Georgia" w:hAnsi="Georgia"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Georgia" w:hAnsi="Georgia"/>
                              <w:i/>
                              <w:iCs/>
                              <w:sz w:val="16"/>
                              <w:szCs w:val="16"/>
                            </w:rPr>
                            <w:t xml:space="preserve">Commit to Georgia | </w:t>
                          </w:r>
                          <w:r>
                            <w:rPr>
                              <w:rFonts w:ascii="Georgia" w:hAnsi="Georgia"/>
                              <w:iCs/>
                              <w:sz w:val="16"/>
                              <w:szCs w:val="16"/>
                            </w:rPr>
                            <w:t>give.uga.edu</w:t>
                          </w:r>
                        </w:p>
                        <w:p w14:paraId="5406C5C6" w14:textId="77777777" w:rsidR="002266AB" w:rsidRPr="00D83346" w:rsidRDefault="002266AB" w:rsidP="00D83346">
                          <w:pPr>
                            <w:pStyle w:val="Footer"/>
                            <w:spacing w:line="360" w:lineRule="auto"/>
                            <w:rPr>
                              <w:rFonts w:ascii="Georgia" w:hAnsi="Georgia"/>
                              <w:i/>
                              <w:iCs/>
                              <w:sz w:val="13"/>
                              <w:szCs w:val="13"/>
                            </w:rPr>
                          </w:pPr>
                          <w:r w:rsidRPr="00537292">
                            <w:rPr>
                              <w:rFonts w:ascii="Georgia" w:hAnsi="Georgia"/>
                              <w:i/>
                              <w:iCs/>
                              <w:sz w:val="13"/>
                              <w:szCs w:val="13"/>
                            </w:rPr>
                            <w:t>An Equal Opportunity, Affirmative Action, Veteran, Disability Institution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970F1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-94.9pt;margin-top:-11.3pt;width:229.2pt;height:31.9pt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" filled="f" stroked="f">
              <v:textbox style="mso-fit-shape-to-text:t">
                <w:txbxContent>
                  <w:p w14:paraId="7A3B67B7" w14:textId="77777777" w:rsidR="002266AB" w:rsidRDefault="002266AB" w:rsidP="0066420D">
                    <w:pPr>
                      <w:pStyle w:val="Footer"/>
                      <w:spacing w:line="360" w:lineRule="auto"/>
                      <w:rPr>
                        <w:rFonts w:ascii="Georgia" w:hAnsi="Georgia"/>
                        <w:iCs/>
                        <w:sz w:val="16"/>
                        <w:szCs w:val="16"/>
                      </w:rPr>
                    </w:pPr>
                    <w:r>
                      <w:rPr>
                        <w:rFonts w:ascii="Georgia" w:hAnsi="Georgia"/>
                        <w:i/>
                        <w:iCs/>
                        <w:sz w:val="16"/>
                        <w:szCs w:val="16"/>
                      </w:rPr>
                      <w:t xml:space="preserve">Commit to Georgia | </w:t>
                    </w:r>
                    <w:r>
                      <w:rPr>
                        <w:rFonts w:ascii="Georgia" w:hAnsi="Georgia"/>
                        <w:iCs/>
                        <w:sz w:val="16"/>
                        <w:szCs w:val="16"/>
                      </w:rPr>
                      <w:t>give.uga.edu</w:t>
                    </w:r>
                  </w:p>
                  <w:p w14:paraId="5406C5C6" w14:textId="77777777" w:rsidR="002266AB" w:rsidRPr="00D83346" w:rsidRDefault="002266AB" w:rsidP="00D83346">
                    <w:pPr>
                      <w:pStyle w:val="Footer"/>
                      <w:spacing w:line="360" w:lineRule="auto"/>
                      <w:rPr>
                        <w:rFonts w:ascii="Georgia" w:hAnsi="Georgia"/>
                        <w:i/>
                        <w:iCs/>
                        <w:sz w:val="13"/>
                        <w:szCs w:val="13"/>
                      </w:rPr>
                    </w:pPr>
                    <w:r w:rsidRPr="00537292">
                      <w:rPr>
                        <w:rFonts w:ascii="Georgia" w:hAnsi="Georgia"/>
                        <w:i/>
                        <w:iCs/>
                        <w:sz w:val="13"/>
                        <w:szCs w:val="13"/>
                      </w:rPr>
                      <w:t>An Equal Opportunity, Affirmative Action, Veteran, Disability Institution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72E49" w14:textId="77777777" w:rsidR="003A1DEB" w:rsidRDefault="003A1DEB" w:rsidP="00537292">
      <w:r>
        <w:separator/>
      </w:r>
    </w:p>
  </w:footnote>
  <w:footnote w:type="continuationSeparator" w:id="0">
    <w:p w14:paraId="37877145" w14:textId="77777777" w:rsidR="003A1DEB" w:rsidRDefault="003A1DEB" w:rsidP="005372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54317" w14:textId="659039AD" w:rsidR="00D20C66" w:rsidRPr="00F633CE" w:rsidRDefault="001B1158" w:rsidP="00F633CE">
    <w:pPr>
      <w:rPr>
        <w:rFonts w:ascii="Georgia" w:hAnsi="Georgia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4FE73CD8" wp14:editId="6C244B3C">
          <wp:simplePos x="0" y="0"/>
          <wp:positionH relativeFrom="column">
            <wp:posOffset>-1272540</wp:posOffset>
          </wp:positionH>
          <wp:positionV relativeFrom="paragraph">
            <wp:posOffset>-987298</wp:posOffset>
          </wp:positionV>
          <wp:extent cx="1856740" cy="574675"/>
          <wp:effectExtent l="0" t="0" r="0" b="9525"/>
          <wp:wrapSquare wrapText="bothSides"/>
          <wp:docPr id="48" name="Picture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GA-H-FC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6740" cy="574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0C66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9E96E46" wp14:editId="5FE9BF13">
              <wp:simplePos x="0" y="0"/>
              <wp:positionH relativeFrom="column">
                <wp:posOffset>7752080</wp:posOffset>
              </wp:positionH>
              <wp:positionV relativeFrom="paragraph">
                <wp:posOffset>20955</wp:posOffset>
              </wp:positionV>
              <wp:extent cx="2134235" cy="125603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34235" cy="12560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251D5E" w14:textId="77777777" w:rsidR="00D20C66" w:rsidRPr="00BD416E" w:rsidRDefault="00D20C66" w:rsidP="00D20C66">
                          <w:pPr>
                            <w:pStyle w:val="BasicParagraph"/>
                            <w:spacing w:line="240" w:lineRule="exact"/>
                            <w:jc w:val="right"/>
                            <w:rPr>
                              <w:rFonts w:ascii="Georgia" w:hAnsi="Georgia" w:cs="ChronicleTextG1-Roman"/>
                              <w:position w:val="6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Georgia" w:hAnsi="Georgia" w:cs="ChronicleTextG1-Roman"/>
                              <w:sz w:val="16"/>
                              <w:szCs w:val="16"/>
                            </w:rPr>
                            <w:softHyphen/>
                          </w:r>
                          <w:r>
                            <w:rPr>
                              <w:rFonts w:ascii="Georgia" w:hAnsi="Georgia" w:cs="ChronicleTextG1-Roman"/>
                              <w:sz w:val="16"/>
                              <w:szCs w:val="16"/>
                            </w:rPr>
                            <w:softHyphen/>
                          </w:r>
                          <w:r w:rsidRPr="00BD416E">
                            <w:rPr>
                              <w:rFonts w:ascii="Georgia" w:hAnsi="Georgia" w:cs="ChronicleTextG1-Roman"/>
                              <w:position w:val="6"/>
                              <w:sz w:val="16"/>
                              <w:szCs w:val="16"/>
                            </w:rPr>
                            <w:t>Building, Suite #</w:t>
                          </w:r>
                        </w:p>
                        <w:p w14:paraId="0FE47864" w14:textId="77777777" w:rsidR="00D20C66" w:rsidRPr="00BD416E" w:rsidRDefault="00D20C66" w:rsidP="00D20C66">
                          <w:pPr>
                            <w:pStyle w:val="BasicParagraph"/>
                            <w:spacing w:line="240" w:lineRule="exact"/>
                            <w:jc w:val="right"/>
                            <w:rPr>
                              <w:rFonts w:ascii="Georgia" w:hAnsi="Georgia" w:cs="ChronicleTextG1-Roman"/>
                              <w:position w:val="6"/>
                              <w:sz w:val="16"/>
                              <w:szCs w:val="16"/>
                            </w:rPr>
                          </w:pPr>
                          <w:r w:rsidRPr="00BD416E">
                            <w:rPr>
                              <w:rFonts w:ascii="Georgia" w:hAnsi="Georgia" w:cs="ChronicleTextG1-Roman"/>
                              <w:position w:val="6"/>
                              <w:sz w:val="16"/>
                              <w:szCs w:val="16"/>
                            </w:rPr>
                            <w:t>Address</w:t>
                          </w:r>
                        </w:p>
                        <w:p w14:paraId="4AEB549E" w14:textId="77777777" w:rsidR="00D20C66" w:rsidRPr="00BD416E" w:rsidRDefault="00D20C66" w:rsidP="00D20C66">
                          <w:pPr>
                            <w:pStyle w:val="BasicParagraph"/>
                            <w:spacing w:line="240" w:lineRule="exact"/>
                            <w:jc w:val="right"/>
                            <w:rPr>
                              <w:rFonts w:ascii="Georgia" w:hAnsi="Georgia" w:cs="ChronicleTextG1-Roman"/>
                              <w:position w:val="6"/>
                              <w:sz w:val="16"/>
                              <w:szCs w:val="16"/>
                            </w:rPr>
                          </w:pPr>
                          <w:r w:rsidRPr="00BD416E">
                            <w:rPr>
                              <w:rFonts w:ascii="Georgia" w:hAnsi="Georgia" w:cs="ChronicleTextG1-Roman"/>
                              <w:position w:val="6"/>
                              <w:sz w:val="16"/>
                              <w:szCs w:val="16"/>
                            </w:rPr>
                            <w:t>Athens, Georgia 30602</w:t>
                          </w:r>
                        </w:p>
                        <w:p w14:paraId="411A0565" w14:textId="77777777" w:rsidR="00D20C66" w:rsidRPr="00BD416E" w:rsidRDefault="00D20C66" w:rsidP="00D20C66">
                          <w:pPr>
                            <w:pStyle w:val="BasicParagraph"/>
                            <w:spacing w:line="240" w:lineRule="exact"/>
                            <w:jc w:val="right"/>
                            <w:rPr>
                              <w:rFonts w:ascii="Georgia" w:hAnsi="Georgia" w:cs="ChronicleTextG1-Roman"/>
                              <w:position w:val="6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BD416E">
                            <w:rPr>
                              <w:rFonts w:ascii="Georgia" w:hAnsi="Georgia" w:cs="ChronicleTextG1-Roman"/>
                              <w:smallCaps/>
                              <w:position w:val="6"/>
                              <w:sz w:val="16"/>
                              <w:szCs w:val="16"/>
                            </w:rPr>
                            <w:t>tel</w:t>
                          </w:r>
                          <w:proofErr w:type="spellEnd"/>
                          <w:r w:rsidRPr="00BD416E">
                            <w:rPr>
                              <w:rFonts w:ascii="Georgia" w:hAnsi="Georgia" w:cs="ChronicleTextG1-Roman"/>
                              <w:position w:val="6"/>
                              <w:sz w:val="16"/>
                              <w:szCs w:val="16"/>
                            </w:rPr>
                            <w:t xml:space="preserve">  706-542-</w:t>
                          </w:r>
                          <w:proofErr w:type="gramStart"/>
                          <w:r w:rsidRPr="00BD416E">
                            <w:rPr>
                              <w:rFonts w:ascii="Georgia" w:hAnsi="Georgia" w:cs="ChronicleTextG1-Roman"/>
                              <w:position w:val="6"/>
                              <w:sz w:val="16"/>
                              <w:szCs w:val="16"/>
                            </w:rPr>
                            <w:t>0000  |</w:t>
                          </w:r>
                          <w:proofErr w:type="gramEnd"/>
                          <w:r w:rsidRPr="00BD416E">
                            <w:rPr>
                              <w:rFonts w:ascii="Georgia" w:hAnsi="Georgia" w:cs="ChronicleTextG1-Roman"/>
                              <w:position w:val="6"/>
                              <w:sz w:val="16"/>
                              <w:szCs w:val="16"/>
                            </w:rPr>
                            <w:t xml:space="preserve">  </w:t>
                          </w:r>
                          <w:r w:rsidRPr="00BD416E">
                            <w:rPr>
                              <w:rFonts w:ascii="Georgia" w:hAnsi="Georgia" w:cs="ChronicleTextG1-Roman"/>
                              <w:smallCaps/>
                              <w:position w:val="6"/>
                              <w:sz w:val="16"/>
                              <w:szCs w:val="16"/>
                            </w:rPr>
                            <w:t>fax</w:t>
                          </w:r>
                          <w:r w:rsidRPr="00BD416E">
                            <w:rPr>
                              <w:rFonts w:ascii="Georgia" w:hAnsi="Georgia" w:cs="ChronicleTextG1-Roman"/>
                              <w:position w:val="6"/>
                              <w:sz w:val="16"/>
                              <w:szCs w:val="16"/>
                            </w:rPr>
                            <w:t xml:space="preserve">  706-583-0000</w:t>
                          </w:r>
                        </w:p>
                        <w:p w14:paraId="1E4DBEEC" w14:textId="77777777" w:rsidR="00D20C66" w:rsidRPr="00BD416E" w:rsidRDefault="00D20C66" w:rsidP="00D20C66">
                          <w:pPr>
                            <w:pStyle w:val="BasicParagraph"/>
                            <w:spacing w:line="240" w:lineRule="exact"/>
                            <w:jc w:val="right"/>
                            <w:rPr>
                              <w:rFonts w:ascii="Georgia" w:hAnsi="Georgia" w:cs="ChronicleTextG1-Roman"/>
                              <w:position w:val="6"/>
                              <w:sz w:val="16"/>
                              <w:szCs w:val="16"/>
                            </w:rPr>
                          </w:pPr>
                          <w:r w:rsidRPr="00BD416E">
                            <w:rPr>
                              <w:rFonts w:ascii="Georgia" w:hAnsi="Georgia" w:cs="ChronicleTextG1-Roman"/>
                              <w:position w:val="6"/>
                              <w:sz w:val="16"/>
                              <w:szCs w:val="16"/>
                            </w:rPr>
                            <w:t>jdoe@uga.edu</w:t>
                          </w:r>
                        </w:p>
                        <w:p w14:paraId="27A2254C" w14:textId="77777777" w:rsidR="00D20C66" w:rsidRPr="00BD416E" w:rsidRDefault="00D20C66" w:rsidP="00D20C66">
                          <w:pPr>
                            <w:pStyle w:val="BasicParagraph"/>
                            <w:spacing w:line="240" w:lineRule="exact"/>
                            <w:jc w:val="right"/>
                            <w:rPr>
                              <w:rFonts w:ascii="Georgia" w:hAnsi="Georgia" w:cs="ChronicleTextG1-Roman"/>
                              <w:position w:val="6"/>
                              <w:sz w:val="16"/>
                              <w:szCs w:val="16"/>
                            </w:rPr>
                          </w:pPr>
                          <w:r w:rsidRPr="00BD416E">
                            <w:rPr>
                              <w:rFonts w:ascii="Georgia" w:hAnsi="Georgia" w:cs="ChronicleTextG1-Roman"/>
                              <w:position w:val="6"/>
                              <w:sz w:val="16"/>
                              <w:szCs w:val="16"/>
                            </w:rPr>
                            <w:t>www.uga.edu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E96E4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610.4pt;margin-top:1.65pt;width:168.05pt;height:98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" filled="f" stroked="f">
              <v:textbox>
                <w:txbxContent>
                  <w:p w14:paraId="29251D5E" w14:textId="77777777" w:rsidR="00D20C66" w:rsidRPr="00BD416E" w:rsidRDefault="00D20C66" w:rsidP="00D20C66">
                    <w:pPr>
                      <w:pStyle w:val="BasicParagraph"/>
                      <w:spacing w:line="240" w:lineRule="exact"/>
                      <w:jc w:val="right"/>
                      <w:rPr>
                        <w:rFonts w:ascii="Georgia" w:hAnsi="Georgia" w:cs="ChronicleTextG1-Roman"/>
                        <w:position w:val="6"/>
                        <w:sz w:val="16"/>
                        <w:szCs w:val="16"/>
                      </w:rPr>
                    </w:pPr>
                    <w:r>
                      <w:rPr>
                        <w:rFonts w:ascii="Georgia" w:hAnsi="Georgia" w:cs="ChronicleTextG1-Roman"/>
                        <w:sz w:val="16"/>
                        <w:szCs w:val="16"/>
                      </w:rPr>
                      <w:softHyphen/>
                    </w:r>
                    <w:r>
                      <w:rPr>
                        <w:rFonts w:ascii="Georgia" w:hAnsi="Georgia" w:cs="ChronicleTextG1-Roman"/>
                        <w:sz w:val="16"/>
                        <w:szCs w:val="16"/>
                      </w:rPr>
                      <w:softHyphen/>
                    </w:r>
                    <w:r w:rsidRPr="00BD416E">
                      <w:rPr>
                        <w:rFonts w:ascii="Georgia" w:hAnsi="Georgia" w:cs="ChronicleTextG1-Roman"/>
                        <w:position w:val="6"/>
                        <w:sz w:val="16"/>
                        <w:szCs w:val="16"/>
                      </w:rPr>
                      <w:t>Building, Suite #</w:t>
                    </w:r>
                  </w:p>
                  <w:p w14:paraId="0FE47864" w14:textId="77777777" w:rsidR="00D20C66" w:rsidRPr="00BD416E" w:rsidRDefault="00D20C66" w:rsidP="00D20C66">
                    <w:pPr>
                      <w:pStyle w:val="BasicParagraph"/>
                      <w:spacing w:line="240" w:lineRule="exact"/>
                      <w:jc w:val="right"/>
                      <w:rPr>
                        <w:rFonts w:ascii="Georgia" w:hAnsi="Georgia" w:cs="ChronicleTextG1-Roman"/>
                        <w:position w:val="6"/>
                        <w:sz w:val="16"/>
                        <w:szCs w:val="16"/>
                      </w:rPr>
                    </w:pPr>
                    <w:r w:rsidRPr="00BD416E">
                      <w:rPr>
                        <w:rFonts w:ascii="Georgia" w:hAnsi="Georgia" w:cs="ChronicleTextG1-Roman"/>
                        <w:position w:val="6"/>
                        <w:sz w:val="16"/>
                        <w:szCs w:val="16"/>
                      </w:rPr>
                      <w:t>Address</w:t>
                    </w:r>
                  </w:p>
                  <w:p w14:paraId="4AEB549E" w14:textId="77777777" w:rsidR="00D20C66" w:rsidRPr="00BD416E" w:rsidRDefault="00D20C66" w:rsidP="00D20C66">
                    <w:pPr>
                      <w:pStyle w:val="BasicParagraph"/>
                      <w:spacing w:line="240" w:lineRule="exact"/>
                      <w:jc w:val="right"/>
                      <w:rPr>
                        <w:rFonts w:ascii="Georgia" w:hAnsi="Georgia" w:cs="ChronicleTextG1-Roman"/>
                        <w:position w:val="6"/>
                        <w:sz w:val="16"/>
                        <w:szCs w:val="16"/>
                      </w:rPr>
                    </w:pPr>
                    <w:r w:rsidRPr="00BD416E">
                      <w:rPr>
                        <w:rFonts w:ascii="Georgia" w:hAnsi="Georgia" w:cs="ChronicleTextG1-Roman"/>
                        <w:position w:val="6"/>
                        <w:sz w:val="16"/>
                        <w:szCs w:val="16"/>
                      </w:rPr>
                      <w:t>Athens, Georgia 30602</w:t>
                    </w:r>
                  </w:p>
                  <w:p w14:paraId="411A0565" w14:textId="77777777" w:rsidR="00D20C66" w:rsidRPr="00BD416E" w:rsidRDefault="00D20C66" w:rsidP="00D20C66">
                    <w:pPr>
                      <w:pStyle w:val="BasicParagraph"/>
                      <w:spacing w:line="240" w:lineRule="exact"/>
                      <w:jc w:val="right"/>
                      <w:rPr>
                        <w:rFonts w:ascii="Georgia" w:hAnsi="Georgia" w:cs="ChronicleTextG1-Roman"/>
                        <w:position w:val="6"/>
                        <w:sz w:val="16"/>
                        <w:szCs w:val="16"/>
                      </w:rPr>
                    </w:pPr>
                    <w:proofErr w:type="spellStart"/>
                    <w:r w:rsidRPr="00BD416E">
                      <w:rPr>
                        <w:rFonts w:ascii="Georgia" w:hAnsi="Georgia" w:cs="ChronicleTextG1-Roman"/>
                        <w:smallCaps/>
                        <w:position w:val="6"/>
                        <w:sz w:val="16"/>
                        <w:szCs w:val="16"/>
                      </w:rPr>
                      <w:t>tel</w:t>
                    </w:r>
                    <w:proofErr w:type="spellEnd"/>
                    <w:r w:rsidRPr="00BD416E">
                      <w:rPr>
                        <w:rFonts w:ascii="Georgia" w:hAnsi="Georgia" w:cs="ChronicleTextG1-Roman"/>
                        <w:position w:val="6"/>
                        <w:sz w:val="16"/>
                        <w:szCs w:val="16"/>
                      </w:rPr>
                      <w:t xml:space="preserve">  706-542-</w:t>
                    </w:r>
                    <w:proofErr w:type="gramStart"/>
                    <w:r w:rsidRPr="00BD416E">
                      <w:rPr>
                        <w:rFonts w:ascii="Georgia" w:hAnsi="Georgia" w:cs="ChronicleTextG1-Roman"/>
                        <w:position w:val="6"/>
                        <w:sz w:val="16"/>
                        <w:szCs w:val="16"/>
                      </w:rPr>
                      <w:t>0000  |</w:t>
                    </w:r>
                    <w:proofErr w:type="gramEnd"/>
                    <w:r w:rsidRPr="00BD416E">
                      <w:rPr>
                        <w:rFonts w:ascii="Georgia" w:hAnsi="Georgia" w:cs="ChronicleTextG1-Roman"/>
                        <w:position w:val="6"/>
                        <w:sz w:val="16"/>
                        <w:szCs w:val="16"/>
                      </w:rPr>
                      <w:t xml:space="preserve">  </w:t>
                    </w:r>
                    <w:r w:rsidRPr="00BD416E">
                      <w:rPr>
                        <w:rFonts w:ascii="Georgia" w:hAnsi="Georgia" w:cs="ChronicleTextG1-Roman"/>
                        <w:smallCaps/>
                        <w:position w:val="6"/>
                        <w:sz w:val="16"/>
                        <w:szCs w:val="16"/>
                      </w:rPr>
                      <w:t>fax</w:t>
                    </w:r>
                    <w:r w:rsidRPr="00BD416E">
                      <w:rPr>
                        <w:rFonts w:ascii="Georgia" w:hAnsi="Georgia" w:cs="ChronicleTextG1-Roman"/>
                        <w:position w:val="6"/>
                        <w:sz w:val="16"/>
                        <w:szCs w:val="16"/>
                      </w:rPr>
                      <w:t xml:space="preserve">  706-583-0000</w:t>
                    </w:r>
                  </w:p>
                  <w:p w14:paraId="1E4DBEEC" w14:textId="77777777" w:rsidR="00D20C66" w:rsidRPr="00BD416E" w:rsidRDefault="00D20C66" w:rsidP="00D20C66">
                    <w:pPr>
                      <w:pStyle w:val="BasicParagraph"/>
                      <w:spacing w:line="240" w:lineRule="exact"/>
                      <w:jc w:val="right"/>
                      <w:rPr>
                        <w:rFonts w:ascii="Georgia" w:hAnsi="Georgia" w:cs="ChronicleTextG1-Roman"/>
                        <w:position w:val="6"/>
                        <w:sz w:val="16"/>
                        <w:szCs w:val="16"/>
                      </w:rPr>
                    </w:pPr>
                    <w:r w:rsidRPr="00BD416E">
                      <w:rPr>
                        <w:rFonts w:ascii="Georgia" w:hAnsi="Georgia" w:cs="ChronicleTextG1-Roman"/>
                        <w:position w:val="6"/>
                        <w:sz w:val="16"/>
                        <w:szCs w:val="16"/>
                      </w:rPr>
                      <w:t>jdoe@uga.edu</w:t>
                    </w:r>
                  </w:p>
                  <w:p w14:paraId="27A2254C" w14:textId="77777777" w:rsidR="00D20C66" w:rsidRPr="00BD416E" w:rsidRDefault="00D20C66" w:rsidP="00D20C66">
                    <w:pPr>
                      <w:pStyle w:val="BasicParagraph"/>
                      <w:spacing w:line="240" w:lineRule="exact"/>
                      <w:jc w:val="right"/>
                      <w:rPr>
                        <w:rFonts w:ascii="Georgia" w:hAnsi="Georgia" w:cs="ChronicleTextG1-Roman"/>
                        <w:position w:val="6"/>
                        <w:sz w:val="16"/>
                        <w:szCs w:val="16"/>
                      </w:rPr>
                    </w:pPr>
                    <w:r w:rsidRPr="00BD416E">
                      <w:rPr>
                        <w:rFonts w:ascii="Georgia" w:hAnsi="Georgia" w:cs="ChronicleTextG1-Roman"/>
                        <w:position w:val="6"/>
                        <w:sz w:val="16"/>
                        <w:szCs w:val="16"/>
                      </w:rPr>
                      <w:t>www.uga.edu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A2BFC"/>
    <w:multiLevelType w:val="hybridMultilevel"/>
    <w:tmpl w:val="B1F8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8636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attachedTemplate r:id="rId1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FCF"/>
    <w:rsid w:val="00004A19"/>
    <w:rsid w:val="0001655D"/>
    <w:rsid w:val="00023CF1"/>
    <w:rsid w:val="000243E3"/>
    <w:rsid w:val="0003414E"/>
    <w:rsid w:val="00037286"/>
    <w:rsid w:val="000643B5"/>
    <w:rsid w:val="00064C45"/>
    <w:rsid w:val="000717F0"/>
    <w:rsid w:val="000834B3"/>
    <w:rsid w:val="000902D6"/>
    <w:rsid w:val="000919A1"/>
    <w:rsid w:val="000B63AD"/>
    <w:rsid w:val="000C0311"/>
    <w:rsid w:val="000C107E"/>
    <w:rsid w:val="000C6F2E"/>
    <w:rsid w:val="000D0161"/>
    <w:rsid w:val="000E06E3"/>
    <w:rsid w:val="000E65C0"/>
    <w:rsid w:val="0011154C"/>
    <w:rsid w:val="00132460"/>
    <w:rsid w:val="0013439F"/>
    <w:rsid w:val="00134509"/>
    <w:rsid w:val="00140491"/>
    <w:rsid w:val="001404AA"/>
    <w:rsid w:val="00146012"/>
    <w:rsid w:val="00152632"/>
    <w:rsid w:val="00152886"/>
    <w:rsid w:val="00160356"/>
    <w:rsid w:val="001632F0"/>
    <w:rsid w:val="00170770"/>
    <w:rsid w:val="00177EA8"/>
    <w:rsid w:val="0018669C"/>
    <w:rsid w:val="00187B69"/>
    <w:rsid w:val="00196DD2"/>
    <w:rsid w:val="001A46C2"/>
    <w:rsid w:val="001A4DA2"/>
    <w:rsid w:val="001A60F5"/>
    <w:rsid w:val="001A634E"/>
    <w:rsid w:val="001B1158"/>
    <w:rsid w:val="001B7240"/>
    <w:rsid w:val="001D5F91"/>
    <w:rsid w:val="001E50D7"/>
    <w:rsid w:val="001E60E4"/>
    <w:rsid w:val="001F0622"/>
    <w:rsid w:val="001F12CE"/>
    <w:rsid w:val="001F4ED9"/>
    <w:rsid w:val="002121EB"/>
    <w:rsid w:val="00214CD1"/>
    <w:rsid w:val="002173AD"/>
    <w:rsid w:val="0022159F"/>
    <w:rsid w:val="00221E03"/>
    <w:rsid w:val="002266AB"/>
    <w:rsid w:val="0023193F"/>
    <w:rsid w:val="00240C99"/>
    <w:rsid w:val="00244412"/>
    <w:rsid w:val="00245783"/>
    <w:rsid w:val="00250D09"/>
    <w:rsid w:val="00250EE9"/>
    <w:rsid w:val="00252A13"/>
    <w:rsid w:val="00261977"/>
    <w:rsid w:val="00263ECA"/>
    <w:rsid w:val="00265B94"/>
    <w:rsid w:val="0027116C"/>
    <w:rsid w:val="002858E2"/>
    <w:rsid w:val="00285E59"/>
    <w:rsid w:val="00287ABB"/>
    <w:rsid w:val="002A34DA"/>
    <w:rsid w:val="002B0421"/>
    <w:rsid w:val="002B2EEA"/>
    <w:rsid w:val="002B4E49"/>
    <w:rsid w:val="002B6181"/>
    <w:rsid w:val="002C4E36"/>
    <w:rsid w:val="002E1DA9"/>
    <w:rsid w:val="002E3B99"/>
    <w:rsid w:val="002E6051"/>
    <w:rsid w:val="002F101A"/>
    <w:rsid w:val="002F20A4"/>
    <w:rsid w:val="002F30B6"/>
    <w:rsid w:val="002F4221"/>
    <w:rsid w:val="002F7514"/>
    <w:rsid w:val="00331629"/>
    <w:rsid w:val="00335ECB"/>
    <w:rsid w:val="00350008"/>
    <w:rsid w:val="00350823"/>
    <w:rsid w:val="00357457"/>
    <w:rsid w:val="00357C1E"/>
    <w:rsid w:val="003904B9"/>
    <w:rsid w:val="00391B72"/>
    <w:rsid w:val="00396488"/>
    <w:rsid w:val="003A1DEB"/>
    <w:rsid w:val="003D483A"/>
    <w:rsid w:val="003F1C0C"/>
    <w:rsid w:val="00407C72"/>
    <w:rsid w:val="00410817"/>
    <w:rsid w:val="004135E7"/>
    <w:rsid w:val="00415A32"/>
    <w:rsid w:val="00417273"/>
    <w:rsid w:val="00417D7D"/>
    <w:rsid w:val="0042302C"/>
    <w:rsid w:val="00427AE9"/>
    <w:rsid w:val="00444172"/>
    <w:rsid w:val="0046535E"/>
    <w:rsid w:val="00481E85"/>
    <w:rsid w:val="004840BA"/>
    <w:rsid w:val="00484C91"/>
    <w:rsid w:val="00491084"/>
    <w:rsid w:val="00495F1E"/>
    <w:rsid w:val="004A2BE3"/>
    <w:rsid w:val="004B56E6"/>
    <w:rsid w:val="004C24AF"/>
    <w:rsid w:val="004D338B"/>
    <w:rsid w:val="004E251D"/>
    <w:rsid w:val="004F1915"/>
    <w:rsid w:val="005038DE"/>
    <w:rsid w:val="00507775"/>
    <w:rsid w:val="00516272"/>
    <w:rsid w:val="00522E98"/>
    <w:rsid w:val="00535203"/>
    <w:rsid w:val="00535FED"/>
    <w:rsid w:val="00536EC7"/>
    <w:rsid w:val="00537292"/>
    <w:rsid w:val="005447C9"/>
    <w:rsid w:val="00555BF0"/>
    <w:rsid w:val="00564A04"/>
    <w:rsid w:val="005666C1"/>
    <w:rsid w:val="00572BB3"/>
    <w:rsid w:val="00575C32"/>
    <w:rsid w:val="00586BAA"/>
    <w:rsid w:val="005A11FF"/>
    <w:rsid w:val="005A1648"/>
    <w:rsid w:val="005B0AF4"/>
    <w:rsid w:val="005D0CAC"/>
    <w:rsid w:val="005D43A7"/>
    <w:rsid w:val="005D6A42"/>
    <w:rsid w:val="005F5362"/>
    <w:rsid w:val="005F6953"/>
    <w:rsid w:val="0060351C"/>
    <w:rsid w:val="00626FA5"/>
    <w:rsid w:val="00636588"/>
    <w:rsid w:val="00640F72"/>
    <w:rsid w:val="0066420D"/>
    <w:rsid w:val="00665DB7"/>
    <w:rsid w:val="00681E6F"/>
    <w:rsid w:val="00685F8B"/>
    <w:rsid w:val="00697574"/>
    <w:rsid w:val="006A51EB"/>
    <w:rsid w:val="006C6B31"/>
    <w:rsid w:val="006D3CBA"/>
    <w:rsid w:val="006D5492"/>
    <w:rsid w:val="0071011C"/>
    <w:rsid w:val="00732F64"/>
    <w:rsid w:val="00740101"/>
    <w:rsid w:val="007505CB"/>
    <w:rsid w:val="00750FFE"/>
    <w:rsid w:val="00751C40"/>
    <w:rsid w:val="00753B71"/>
    <w:rsid w:val="00755D61"/>
    <w:rsid w:val="00760E7D"/>
    <w:rsid w:val="007631DE"/>
    <w:rsid w:val="00764FE8"/>
    <w:rsid w:val="00783AD8"/>
    <w:rsid w:val="00793729"/>
    <w:rsid w:val="007A6CC7"/>
    <w:rsid w:val="007C4CB4"/>
    <w:rsid w:val="007D41EB"/>
    <w:rsid w:val="007D77F3"/>
    <w:rsid w:val="007E6E23"/>
    <w:rsid w:val="008347A9"/>
    <w:rsid w:val="00840737"/>
    <w:rsid w:val="0085463C"/>
    <w:rsid w:val="00855CE6"/>
    <w:rsid w:val="008571EE"/>
    <w:rsid w:val="00873554"/>
    <w:rsid w:val="00875C1C"/>
    <w:rsid w:val="0089061C"/>
    <w:rsid w:val="008B2109"/>
    <w:rsid w:val="008B4CB6"/>
    <w:rsid w:val="008C4CF9"/>
    <w:rsid w:val="008C5B69"/>
    <w:rsid w:val="008D7A11"/>
    <w:rsid w:val="008F0E08"/>
    <w:rsid w:val="009150EA"/>
    <w:rsid w:val="00920EC4"/>
    <w:rsid w:val="009240C6"/>
    <w:rsid w:val="009264B6"/>
    <w:rsid w:val="00936D06"/>
    <w:rsid w:val="0095263B"/>
    <w:rsid w:val="00952B89"/>
    <w:rsid w:val="0095335D"/>
    <w:rsid w:val="009561C7"/>
    <w:rsid w:val="009776ED"/>
    <w:rsid w:val="00977B61"/>
    <w:rsid w:val="00977F59"/>
    <w:rsid w:val="00982881"/>
    <w:rsid w:val="009873BD"/>
    <w:rsid w:val="009B0256"/>
    <w:rsid w:val="009B2342"/>
    <w:rsid w:val="009B464C"/>
    <w:rsid w:val="009B54BD"/>
    <w:rsid w:val="009B66C9"/>
    <w:rsid w:val="009B7EB1"/>
    <w:rsid w:val="009C4407"/>
    <w:rsid w:val="009D1018"/>
    <w:rsid w:val="009D140B"/>
    <w:rsid w:val="009E07A4"/>
    <w:rsid w:val="009E1D38"/>
    <w:rsid w:val="009E4B3B"/>
    <w:rsid w:val="009F053E"/>
    <w:rsid w:val="00A01FA8"/>
    <w:rsid w:val="00A154A9"/>
    <w:rsid w:val="00A17572"/>
    <w:rsid w:val="00A254F5"/>
    <w:rsid w:val="00A262EA"/>
    <w:rsid w:val="00A31287"/>
    <w:rsid w:val="00A36008"/>
    <w:rsid w:val="00A43F48"/>
    <w:rsid w:val="00A4446D"/>
    <w:rsid w:val="00A45314"/>
    <w:rsid w:val="00A574CF"/>
    <w:rsid w:val="00A73982"/>
    <w:rsid w:val="00A7416C"/>
    <w:rsid w:val="00A83014"/>
    <w:rsid w:val="00A95BCB"/>
    <w:rsid w:val="00AA48DB"/>
    <w:rsid w:val="00AB1ED5"/>
    <w:rsid w:val="00AC1AE4"/>
    <w:rsid w:val="00AC69A9"/>
    <w:rsid w:val="00AD3C4B"/>
    <w:rsid w:val="00AE2DF6"/>
    <w:rsid w:val="00AF00D4"/>
    <w:rsid w:val="00AF1DD3"/>
    <w:rsid w:val="00AF4B35"/>
    <w:rsid w:val="00AF5DD8"/>
    <w:rsid w:val="00AF7940"/>
    <w:rsid w:val="00B01DA3"/>
    <w:rsid w:val="00B03E0E"/>
    <w:rsid w:val="00B07E16"/>
    <w:rsid w:val="00B1178C"/>
    <w:rsid w:val="00B1185A"/>
    <w:rsid w:val="00B150FB"/>
    <w:rsid w:val="00B27660"/>
    <w:rsid w:val="00B314DD"/>
    <w:rsid w:val="00B3160A"/>
    <w:rsid w:val="00B40194"/>
    <w:rsid w:val="00B4123D"/>
    <w:rsid w:val="00B61119"/>
    <w:rsid w:val="00B6188C"/>
    <w:rsid w:val="00B62912"/>
    <w:rsid w:val="00B8114C"/>
    <w:rsid w:val="00B82002"/>
    <w:rsid w:val="00B97144"/>
    <w:rsid w:val="00BA3B52"/>
    <w:rsid w:val="00BA5F78"/>
    <w:rsid w:val="00BA7B3E"/>
    <w:rsid w:val="00BD457E"/>
    <w:rsid w:val="00BD7DE5"/>
    <w:rsid w:val="00BE49EA"/>
    <w:rsid w:val="00C0395B"/>
    <w:rsid w:val="00C1168B"/>
    <w:rsid w:val="00C2300F"/>
    <w:rsid w:val="00C252EA"/>
    <w:rsid w:val="00C315A9"/>
    <w:rsid w:val="00C41457"/>
    <w:rsid w:val="00C42EB3"/>
    <w:rsid w:val="00C44E10"/>
    <w:rsid w:val="00C539D0"/>
    <w:rsid w:val="00C54A4D"/>
    <w:rsid w:val="00C61F38"/>
    <w:rsid w:val="00C6318A"/>
    <w:rsid w:val="00C7348B"/>
    <w:rsid w:val="00C95CB3"/>
    <w:rsid w:val="00CA53A5"/>
    <w:rsid w:val="00CB49FF"/>
    <w:rsid w:val="00CC1AC8"/>
    <w:rsid w:val="00CC44BA"/>
    <w:rsid w:val="00CC49F6"/>
    <w:rsid w:val="00CD2619"/>
    <w:rsid w:val="00CD44A5"/>
    <w:rsid w:val="00CE35F1"/>
    <w:rsid w:val="00CE7281"/>
    <w:rsid w:val="00CE7983"/>
    <w:rsid w:val="00CF33FF"/>
    <w:rsid w:val="00CF4F99"/>
    <w:rsid w:val="00D00331"/>
    <w:rsid w:val="00D014D3"/>
    <w:rsid w:val="00D116BA"/>
    <w:rsid w:val="00D14008"/>
    <w:rsid w:val="00D2013C"/>
    <w:rsid w:val="00D20C66"/>
    <w:rsid w:val="00D26F0C"/>
    <w:rsid w:val="00D46FC8"/>
    <w:rsid w:val="00D61C77"/>
    <w:rsid w:val="00D76719"/>
    <w:rsid w:val="00D815C1"/>
    <w:rsid w:val="00D829E4"/>
    <w:rsid w:val="00D82F4B"/>
    <w:rsid w:val="00D913D2"/>
    <w:rsid w:val="00D92163"/>
    <w:rsid w:val="00D92B31"/>
    <w:rsid w:val="00DA17FA"/>
    <w:rsid w:val="00DA3434"/>
    <w:rsid w:val="00DB59AE"/>
    <w:rsid w:val="00DB6F47"/>
    <w:rsid w:val="00DC069A"/>
    <w:rsid w:val="00DC0EBB"/>
    <w:rsid w:val="00DC19A5"/>
    <w:rsid w:val="00DD342A"/>
    <w:rsid w:val="00DD36F7"/>
    <w:rsid w:val="00DE5386"/>
    <w:rsid w:val="00DF0789"/>
    <w:rsid w:val="00DF1F09"/>
    <w:rsid w:val="00DF2EEE"/>
    <w:rsid w:val="00E02DCB"/>
    <w:rsid w:val="00E348CA"/>
    <w:rsid w:val="00E53CE8"/>
    <w:rsid w:val="00E544D9"/>
    <w:rsid w:val="00E5730C"/>
    <w:rsid w:val="00E57432"/>
    <w:rsid w:val="00E653F2"/>
    <w:rsid w:val="00E672BA"/>
    <w:rsid w:val="00E7020A"/>
    <w:rsid w:val="00E706F6"/>
    <w:rsid w:val="00E82FE6"/>
    <w:rsid w:val="00E967B1"/>
    <w:rsid w:val="00EA2276"/>
    <w:rsid w:val="00EA60C3"/>
    <w:rsid w:val="00EA71B0"/>
    <w:rsid w:val="00EB1407"/>
    <w:rsid w:val="00EB2B37"/>
    <w:rsid w:val="00EC66C7"/>
    <w:rsid w:val="00EC70BC"/>
    <w:rsid w:val="00EE1FCF"/>
    <w:rsid w:val="00EE3633"/>
    <w:rsid w:val="00EE5E3F"/>
    <w:rsid w:val="00EE7201"/>
    <w:rsid w:val="00F02D38"/>
    <w:rsid w:val="00F04467"/>
    <w:rsid w:val="00F15870"/>
    <w:rsid w:val="00F22933"/>
    <w:rsid w:val="00F27AA1"/>
    <w:rsid w:val="00F32375"/>
    <w:rsid w:val="00F36ABB"/>
    <w:rsid w:val="00F36D5E"/>
    <w:rsid w:val="00F4342F"/>
    <w:rsid w:val="00F4351F"/>
    <w:rsid w:val="00F54D07"/>
    <w:rsid w:val="00F633CE"/>
    <w:rsid w:val="00F708E1"/>
    <w:rsid w:val="00F74E85"/>
    <w:rsid w:val="00F750AE"/>
    <w:rsid w:val="00F80213"/>
    <w:rsid w:val="00F83A60"/>
    <w:rsid w:val="00F846F7"/>
    <w:rsid w:val="00F91C39"/>
    <w:rsid w:val="00FA1115"/>
    <w:rsid w:val="00FB2995"/>
    <w:rsid w:val="00FB3AC8"/>
    <w:rsid w:val="00FB4C22"/>
    <w:rsid w:val="00FE5838"/>
    <w:rsid w:val="00FE5C82"/>
    <w:rsid w:val="00FF0185"/>
    <w:rsid w:val="0C10667A"/>
    <w:rsid w:val="204EB4AC"/>
    <w:rsid w:val="4B4E734B"/>
    <w:rsid w:val="6A7FD20D"/>
    <w:rsid w:val="7123E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FE8BC60"/>
  <w15:chartTrackingRefBased/>
  <w15:docId w15:val="{942D9885-3DCF-4350-81A0-27F5CCBB6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5372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72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7292"/>
  </w:style>
  <w:style w:type="paragraph" w:styleId="Footer">
    <w:name w:val="footer"/>
    <w:basedOn w:val="Normal"/>
    <w:link w:val="FooterChar"/>
    <w:uiPriority w:val="99"/>
    <w:unhideWhenUsed/>
    <w:rsid w:val="005372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7292"/>
  </w:style>
  <w:style w:type="paragraph" w:customStyle="1" w:styleId="BasicParagraph">
    <w:name w:val="[Basic Paragraph]"/>
    <w:basedOn w:val="Normal"/>
    <w:uiPriority w:val="99"/>
    <w:rsid w:val="00537292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customStyle="1" w:styleId="Default">
    <w:name w:val="Default"/>
    <w:rsid w:val="00177EA8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1345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450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45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45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450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450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4509"/>
    <w:rPr>
      <w:rFonts w:ascii="Segoe UI" w:hAnsi="Segoe UI" w:cs="Segoe UI"/>
      <w:sz w:val="18"/>
      <w:szCs w:val="18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840737"/>
    <w:rPr>
      <w:rFonts w:ascii="Calibri" w:eastAsiaTheme="minorEastAsia" w:hAnsi="Calibri"/>
      <w:sz w:val="22"/>
      <w:szCs w:val="21"/>
      <w:lang w:eastAsia="zh-TW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40737"/>
    <w:rPr>
      <w:rFonts w:ascii="Calibri" w:eastAsiaTheme="minorEastAsia" w:hAnsi="Calibri"/>
      <w:sz w:val="22"/>
      <w:szCs w:val="21"/>
      <w:lang w:eastAsia="zh-TW"/>
    </w:rPr>
  </w:style>
  <w:style w:type="paragraph" w:styleId="ListParagraph">
    <w:name w:val="List Paragraph"/>
    <w:basedOn w:val="Normal"/>
    <w:uiPriority w:val="34"/>
    <w:qFormat/>
    <w:rsid w:val="00DA17F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A17F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DA17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5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yach\Downloads\uga-letterhead\uga-digital-letterhead-option-c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09B10CBDD394AB7974247F8CB7820" ma:contentTypeVersion="12" ma:contentTypeDescription="Create a new document." ma:contentTypeScope="" ma:versionID="54c9986c9d22629210afe18866795f27">
  <xsd:schema xmlns:xsd="http://www.w3.org/2001/XMLSchema" xmlns:xs="http://www.w3.org/2001/XMLSchema" xmlns:p="http://schemas.microsoft.com/office/2006/metadata/properties" xmlns:ns1="http://schemas.microsoft.com/sharepoint/v3" xmlns:ns3="a3838623-e7e1-4ceb-8007-c0d31b9132a1" targetNamespace="http://schemas.microsoft.com/office/2006/metadata/properties" ma:root="true" ma:fieldsID="aec03f2a046e218e9937cbc0189ce441" ns1:_="" ns3:_="">
    <xsd:import namespace="http://schemas.microsoft.com/sharepoint/v3"/>
    <xsd:import namespace="a3838623-e7e1-4ceb-8007-c0d31b9132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838623-e7e1-4ceb-8007-c0d31b9132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73A7D4-56E9-4C15-965D-4F31F65A97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3DC703-98E5-4654-BC96-9BE45C8A75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3838623-e7e1-4ceb-8007-c0d31b9132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46B710-F512-44CB-B372-C4EFDB2A21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7A2B39BB-3D48-4B20-9809-8FF63A0DE3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C:\Users\yyach\Downloads\uga-letterhead\uga-digital-letterhead-option-c.dotx</Template>
  <TotalTime>0</TotalTime>
  <Pages>2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Anny Chung</dc:creator>
  <cp:keywords/>
  <dc:description/>
  <cp:lastModifiedBy>Jordan C Argrett</cp:lastModifiedBy>
  <cp:revision>2</cp:revision>
  <cp:lastPrinted>2016-12-15T14:32:00Z</cp:lastPrinted>
  <dcterms:created xsi:type="dcterms:W3CDTF">2025-12-11T14:21:00Z</dcterms:created>
  <dcterms:modified xsi:type="dcterms:W3CDTF">2025-12-11T14:21:00Z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0x0101005EB09B10CBDD394AB7974247F8CB7820</vt:lpwstr>
  </property>
</Properties>
</file>